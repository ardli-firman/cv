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14:paraId="04914FC4" w14:textId="77777777" w:rsidTr="001B2ABD">
        <w:trPr>
          <w:trHeight w:val="4410"/>
        </w:trPr>
        <w:tc>
          <w:tcPr>
            <w:tcW w:w="3600" w:type="dxa"/>
            <w:vAlign w:val="bottom"/>
          </w:tcPr>
          <w:p w14:paraId="36C11F1B" w14:textId="0D157A98" w:rsidR="001B2ABD" w:rsidRDefault="00032BFA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2B5B2E0C" wp14:editId="65767939">
                  <wp:extent cx="2139950" cy="21399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950" cy="213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</w:tcPr>
          <w:p w14:paraId="29D310F9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14:paraId="213EE2D9" w14:textId="029E9164" w:rsidR="001B2ABD" w:rsidRPr="006C1D9D" w:rsidRDefault="00F4365E" w:rsidP="006C1D9D">
            <w:pPr>
              <w:pStyle w:val="Title"/>
              <w:rPr>
                <w:sz w:val="94"/>
                <w:szCs w:val="94"/>
              </w:rPr>
            </w:pPr>
            <w:r>
              <w:rPr>
                <w:sz w:val="94"/>
                <w:szCs w:val="94"/>
              </w:rPr>
              <w:t>ARDLI FIRMAN MAULANA</w:t>
            </w:r>
          </w:p>
        </w:tc>
      </w:tr>
      <w:tr w:rsidR="001B2ABD" w14:paraId="645D20FC" w14:textId="77777777" w:rsidTr="00FD7BCE">
        <w:trPr>
          <w:trHeight w:val="8421"/>
        </w:trPr>
        <w:tc>
          <w:tcPr>
            <w:tcW w:w="3600" w:type="dxa"/>
          </w:tcPr>
          <w:p w14:paraId="55ADB6C4" w14:textId="45CB18A1" w:rsidR="001B2ABD" w:rsidRDefault="00032BFA" w:rsidP="00036450">
            <w:pPr>
              <w:pStyle w:val="Heading3"/>
            </w:pPr>
            <w:r>
              <w:t>PROFIL</w:t>
            </w:r>
          </w:p>
          <w:p w14:paraId="79F17C14" w14:textId="77777777" w:rsidR="00F46EBF" w:rsidRDefault="00F46EBF" w:rsidP="00F46EBF">
            <w:proofErr w:type="spellStart"/>
            <w:r>
              <w:t>Fullstack</w:t>
            </w:r>
            <w:proofErr w:type="spellEnd"/>
            <w:r>
              <w:t xml:space="preserve"> developer yang </w:t>
            </w:r>
            <w:proofErr w:type="spellStart"/>
            <w:r>
              <w:t>suka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tantangan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dan </w:t>
            </w:r>
            <w:proofErr w:type="spellStart"/>
            <w:r>
              <w:t>mengembangkan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berbasis</w:t>
            </w:r>
            <w:proofErr w:type="spellEnd"/>
            <w:r>
              <w:t xml:space="preserve"> mobile </w:t>
            </w:r>
            <w:proofErr w:type="spellStart"/>
            <w:r>
              <w:t>maupun</w:t>
            </w:r>
            <w:proofErr w:type="spellEnd"/>
            <w:r>
              <w:t xml:space="preserve"> website. </w:t>
            </w:r>
            <w:proofErr w:type="spellStart"/>
            <w:r>
              <w:t>Sangat</w:t>
            </w:r>
            <w:proofErr w:type="spellEnd"/>
            <w:r>
              <w:t xml:space="preserve"> </w:t>
            </w:r>
            <w:proofErr w:type="spellStart"/>
            <w:r>
              <w:t>tertarik</w:t>
            </w:r>
            <w:proofErr w:type="spellEnd"/>
            <w:r>
              <w:t xml:space="preserve"> pada </w:t>
            </w:r>
            <w:proofErr w:type="spellStart"/>
            <w:r>
              <w:t>hal-hal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dunia programming.</w:t>
            </w:r>
            <w:bookmarkStart w:id="0" w:name="_GoBack"/>
            <w:bookmarkEnd w:id="0"/>
          </w:p>
          <w:p w14:paraId="104BE841" w14:textId="5B1FD115" w:rsidR="00036450" w:rsidRDefault="00F46EBF" w:rsidP="00F46EBF">
            <w:r>
              <w:t>“Programming is fun</w:t>
            </w:r>
            <w:r>
              <w:t>”</w:t>
            </w:r>
          </w:p>
          <w:p w14:paraId="33744953" w14:textId="4AFDBCB4" w:rsidR="00036450" w:rsidRPr="00CB0055" w:rsidRDefault="00260FE3" w:rsidP="00CB0055">
            <w:pPr>
              <w:pStyle w:val="Heading3"/>
            </w:pPr>
            <w:r>
              <w:t>KONTAK</w:t>
            </w:r>
          </w:p>
          <w:p w14:paraId="68AD5780" w14:textId="5C265574" w:rsidR="004D3011" w:rsidRDefault="00260FE3" w:rsidP="00260FE3">
            <w:proofErr w:type="spellStart"/>
            <w:r>
              <w:t>Whatsapp</w:t>
            </w:r>
            <w:proofErr w:type="spellEnd"/>
          </w:p>
          <w:p w14:paraId="45A927FF" w14:textId="17E0758F" w:rsidR="00260FE3" w:rsidRDefault="00260FE3" w:rsidP="00260FE3">
            <w:r>
              <w:t>+62 878 4577 1803</w:t>
            </w:r>
          </w:p>
          <w:p w14:paraId="5D02AAFB" w14:textId="77777777" w:rsidR="004D3011" w:rsidRPr="004D3011" w:rsidRDefault="004D3011" w:rsidP="004D3011"/>
          <w:p w14:paraId="4A664516" w14:textId="77777777" w:rsidR="004D3011" w:rsidRDefault="000041C4" w:rsidP="004D3011">
            <w:r>
              <w:t>LINKEDIN:</w:t>
            </w:r>
          </w:p>
          <w:p w14:paraId="3BF358FB" w14:textId="40E64C98" w:rsidR="004D3011" w:rsidRPr="00260FE3" w:rsidRDefault="0071552B" w:rsidP="004D3011">
            <w:hyperlink r:id="rId11" w:history="1">
              <w:r w:rsidR="00260FE3" w:rsidRPr="00260FE3">
                <w:rPr>
                  <w:rStyle w:val="Hyperlink"/>
                  <w:color w:val="auto"/>
                </w:rPr>
                <w:t>https://www.linkedin.com/in/ardli-firman-m/</w:t>
              </w:r>
            </w:hyperlink>
          </w:p>
          <w:p w14:paraId="1B2B29B3" w14:textId="77777777" w:rsidR="00260FE3" w:rsidRDefault="00260FE3" w:rsidP="004D3011"/>
          <w:sdt>
            <w:sdtPr>
              <w:id w:val="-240260293"/>
              <w:placeholder>
                <w:docPart w:val="D4CD3C31B63B42B980F5EF0868B3ED53"/>
              </w:placeholder>
              <w:temporary/>
              <w:showingPlcHdr/>
              <w15:appearance w15:val="hidden"/>
            </w:sdtPr>
            <w:sdtEndPr/>
            <w:sdtContent>
              <w:p w14:paraId="01A9795E" w14:textId="77777777" w:rsidR="004D3011" w:rsidRDefault="004D3011" w:rsidP="004D3011">
                <w:r w:rsidRPr="004D3011">
                  <w:t>EMAIL:</w:t>
                </w:r>
              </w:p>
            </w:sdtContent>
          </w:sdt>
          <w:p w14:paraId="03A15EFB" w14:textId="0BDBABA8" w:rsidR="00423AF9" w:rsidRDefault="00F46EBF" w:rsidP="004D3011">
            <w:hyperlink r:id="rId12" w:history="1">
              <w:r w:rsidRPr="002E35FF">
                <w:rPr>
                  <w:rStyle w:val="Hyperlink"/>
                </w:rPr>
                <w:t>ardlifirman17@gmail.com</w:t>
              </w:r>
            </w:hyperlink>
          </w:p>
          <w:p w14:paraId="7CCB4B30" w14:textId="055507AE" w:rsidR="00F46EBF" w:rsidRDefault="00F46EBF" w:rsidP="004D3011"/>
          <w:p w14:paraId="2A1441CE" w14:textId="6B615CB9" w:rsidR="00F46EBF" w:rsidRDefault="00F46EBF" w:rsidP="004D3011">
            <w:r>
              <w:t>WEBSITE &amp; PORTOFOLIO:</w:t>
            </w:r>
          </w:p>
          <w:p w14:paraId="1D33F129" w14:textId="03C1FBCB" w:rsidR="00F46EBF" w:rsidRPr="00423AF9" w:rsidRDefault="00F46EBF" w:rsidP="004D3011">
            <w:pPr>
              <w:rPr>
                <w:color w:val="B85A22" w:themeColor="accent2" w:themeShade="BF"/>
                <w:u w:val="single"/>
              </w:rPr>
            </w:pPr>
            <w:r>
              <w:t>https://ardli.my.id</w:t>
            </w:r>
          </w:p>
          <w:p w14:paraId="5B6A2BD8" w14:textId="313C7AA5" w:rsidR="00260FE3" w:rsidRPr="004D3011" w:rsidRDefault="00260FE3" w:rsidP="004D3011"/>
        </w:tc>
        <w:tc>
          <w:tcPr>
            <w:tcW w:w="720" w:type="dxa"/>
          </w:tcPr>
          <w:p w14:paraId="1320DA62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p w14:paraId="6E669E11" w14:textId="1A9022C8" w:rsidR="00036450" w:rsidRDefault="00F4365E" w:rsidP="00036450">
            <w:pPr>
              <w:pStyle w:val="Heading2"/>
            </w:pPr>
            <w:r>
              <w:t>PENGALAMAN KERJA</w:t>
            </w:r>
          </w:p>
          <w:p w14:paraId="71CAE26A" w14:textId="1F6546E5" w:rsidR="00C80811" w:rsidRDefault="00423AF9" w:rsidP="00B359E4">
            <w:pPr>
              <w:pStyle w:val="Heading4"/>
            </w:pPr>
            <w:r>
              <w:t>Programmer</w:t>
            </w:r>
          </w:p>
          <w:p w14:paraId="0F5D009C" w14:textId="43C64C86" w:rsidR="00036450" w:rsidRDefault="00423AF9" w:rsidP="00B359E4">
            <w:pPr>
              <w:pStyle w:val="Heading4"/>
              <w:rPr>
                <w:bCs/>
              </w:rPr>
            </w:pPr>
            <w:r>
              <w:t xml:space="preserve">Badan </w:t>
            </w:r>
            <w:proofErr w:type="spellStart"/>
            <w:r>
              <w:t>Kepegawaian</w:t>
            </w:r>
            <w:proofErr w:type="spellEnd"/>
            <w:r>
              <w:t xml:space="preserve">, Pendidikan dan </w:t>
            </w:r>
            <w:proofErr w:type="spellStart"/>
            <w:r>
              <w:t>Pelatihan</w:t>
            </w:r>
            <w:proofErr w:type="spellEnd"/>
            <w:r>
              <w:t xml:space="preserve"> Daerah Kota </w:t>
            </w:r>
            <w:proofErr w:type="spellStart"/>
            <w:r>
              <w:t>Tegal</w:t>
            </w:r>
            <w:proofErr w:type="spellEnd"/>
          </w:p>
          <w:p w14:paraId="7DED1D23" w14:textId="15702C01" w:rsidR="00036450" w:rsidRPr="00036450" w:rsidRDefault="000041C4" w:rsidP="00B359E4">
            <w:pPr>
              <w:pStyle w:val="Date"/>
            </w:pPr>
            <w:r>
              <w:t>20</w:t>
            </w:r>
            <w:r w:rsidR="00423AF9">
              <w:t>21 - 2022</w:t>
            </w:r>
          </w:p>
          <w:p w14:paraId="0C83B7F6" w14:textId="05EFD4C8" w:rsidR="00036450" w:rsidRDefault="00753486" w:rsidP="00C039FE">
            <w:proofErr w:type="spellStart"/>
            <w:r>
              <w:t>Mengembangkan</w:t>
            </w:r>
            <w:proofErr w:type="spellEnd"/>
            <w:r>
              <w:t xml:space="preserve"> dan </w:t>
            </w:r>
            <w:proofErr w:type="spellStart"/>
            <w:r>
              <w:t>memelihara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kepegawaian</w:t>
            </w:r>
            <w:proofErr w:type="spellEnd"/>
            <w:r>
              <w:t xml:space="preserve">.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fitur</w:t>
            </w:r>
            <w:proofErr w:type="spellEnd"/>
            <w:r>
              <w:t xml:space="preserve"> </w:t>
            </w:r>
            <w:proofErr w:type="spellStart"/>
            <w:r>
              <w:t>rekap</w:t>
            </w:r>
            <w:proofErr w:type="spellEnd"/>
            <w:r>
              <w:t xml:space="preserve"> data PNS Kota </w:t>
            </w:r>
            <w:proofErr w:type="spellStart"/>
            <w:r>
              <w:t>Tegal</w:t>
            </w:r>
            <w:proofErr w:type="spellEnd"/>
            <w:r>
              <w:t xml:space="preserve"> dan </w:t>
            </w:r>
            <w:proofErr w:type="spellStart"/>
            <w:r>
              <w:t>membangun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kompetensi</w:t>
            </w:r>
            <w:proofErr w:type="spellEnd"/>
            <w:r>
              <w:t xml:space="preserve"> (SIKOMPETEN) </w:t>
            </w:r>
            <w:proofErr w:type="spellStart"/>
            <w:r w:rsidRPr="00753486">
              <w:t>untuk</w:t>
            </w:r>
            <w:proofErr w:type="spellEnd"/>
            <w:r w:rsidRPr="00753486">
              <w:t xml:space="preserve"> </w:t>
            </w:r>
            <w:proofErr w:type="spellStart"/>
            <w:r w:rsidRPr="00753486">
              <w:t>membantu</w:t>
            </w:r>
            <w:proofErr w:type="spellEnd"/>
            <w:r w:rsidRPr="00753486">
              <w:t xml:space="preserve"> </w:t>
            </w:r>
            <w:proofErr w:type="spellStart"/>
            <w:r w:rsidRPr="00753486">
              <w:t>kegiatan</w:t>
            </w:r>
            <w:proofErr w:type="spellEnd"/>
            <w:r w:rsidRPr="00753486">
              <w:t xml:space="preserve"> </w:t>
            </w:r>
            <w:proofErr w:type="spellStart"/>
            <w:r w:rsidRPr="00753486">
              <w:t>penilaian</w:t>
            </w:r>
            <w:proofErr w:type="spellEnd"/>
            <w:r w:rsidRPr="00753486">
              <w:t xml:space="preserve"> </w:t>
            </w:r>
            <w:proofErr w:type="spellStart"/>
            <w:r w:rsidRPr="00753486">
              <w:t>kompetensi</w:t>
            </w:r>
            <w:proofErr w:type="spellEnd"/>
            <w:r w:rsidRPr="00753486">
              <w:t xml:space="preserve"> </w:t>
            </w:r>
            <w:proofErr w:type="spellStart"/>
            <w:r w:rsidRPr="00753486">
              <w:t>pegawai</w:t>
            </w:r>
            <w:proofErr w:type="spellEnd"/>
            <w:r w:rsidRPr="00753486">
              <w:t xml:space="preserve"> negeri di </w:t>
            </w:r>
            <w:proofErr w:type="spellStart"/>
            <w:r w:rsidRPr="00753486">
              <w:t>lingkungan</w:t>
            </w:r>
            <w:proofErr w:type="spellEnd"/>
            <w:r w:rsidRPr="00753486">
              <w:t xml:space="preserve"> </w:t>
            </w:r>
            <w:r>
              <w:t xml:space="preserve">Kota </w:t>
            </w:r>
            <w:proofErr w:type="spellStart"/>
            <w:r>
              <w:t>Tegal</w:t>
            </w:r>
            <w:proofErr w:type="spellEnd"/>
            <w:r>
              <w:t>.</w:t>
            </w:r>
          </w:p>
          <w:p w14:paraId="34350FBE" w14:textId="77777777" w:rsidR="004D3011" w:rsidRDefault="004D3011" w:rsidP="00036450"/>
          <w:p w14:paraId="72A9A86A" w14:textId="2C634010" w:rsidR="00C80811" w:rsidRDefault="009D37C9" w:rsidP="000041C4">
            <w:pPr>
              <w:pStyle w:val="Heading4"/>
            </w:pPr>
            <w:r>
              <w:t xml:space="preserve">Tester </w:t>
            </w:r>
            <w:proofErr w:type="gramStart"/>
            <w:r>
              <w:t xml:space="preserve">( </w:t>
            </w:r>
            <w:proofErr w:type="spellStart"/>
            <w:r>
              <w:t>Magang</w:t>
            </w:r>
            <w:proofErr w:type="spellEnd"/>
            <w:proofErr w:type="gramEnd"/>
            <w:r>
              <w:t xml:space="preserve"> )</w:t>
            </w:r>
          </w:p>
          <w:p w14:paraId="71AED3C8" w14:textId="1156F807" w:rsidR="000041C4" w:rsidRDefault="009D37C9" w:rsidP="000041C4">
            <w:pPr>
              <w:pStyle w:val="Heading4"/>
              <w:rPr>
                <w:bCs/>
              </w:rPr>
            </w:pPr>
            <w:r>
              <w:t xml:space="preserve">PT. </w:t>
            </w:r>
            <w:proofErr w:type="spellStart"/>
            <w:r>
              <w:t>Imersa</w:t>
            </w:r>
            <w:proofErr w:type="spellEnd"/>
            <w:r>
              <w:t xml:space="preserve"> </w:t>
            </w:r>
            <w:proofErr w:type="spellStart"/>
            <w:r>
              <w:t>Solusi</w:t>
            </w:r>
            <w:proofErr w:type="spellEnd"/>
            <w:r>
              <w:t xml:space="preserve"> </w:t>
            </w:r>
            <w:proofErr w:type="spellStart"/>
            <w:r>
              <w:t>Teknologi</w:t>
            </w:r>
            <w:proofErr w:type="spellEnd"/>
          </w:p>
          <w:p w14:paraId="5AFF8170" w14:textId="769D6F8A" w:rsidR="004D3011" w:rsidRDefault="009D37C9" w:rsidP="00B359E4">
            <w:pPr>
              <w:pStyle w:val="Date"/>
            </w:pPr>
            <w:proofErr w:type="spellStart"/>
            <w:r>
              <w:t>Juli</w:t>
            </w:r>
            <w:proofErr w:type="spellEnd"/>
            <w:r>
              <w:t xml:space="preserve"> </w:t>
            </w:r>
            <w:r w:rsidR="000041C4">
              <w:t>20</w:t>
            </w:r>
            <w:r>
              <w:t xml:space="preserve">19 – </w:t>
            </w:r>
            <w:proofErr w:type="spellStart"/>
            <w:r>
              <w:t>Agustus</w:t>
            </w:r>
            <w:proofErr w:type="spellEnd"/>
            <w:r>
              <w:t xml:space="preserve"> 2019</w:t>
            </w:r>
          </w:p>
          <w:p w14:paraId="5F42A8C7" w14:textId="4F52F15C" w:rsidR="009D37C9" w:rsidRDefault="00FD7BCE" w:rsidP="009D37C9">
            <w:r>
              <w:t xml:space="preserve">Program </w:t>
            </w:r>
            <w:proofErr w:type="spellStart"/>
            <w:r>
              <w:t>magang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kampus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t</w:t>
            </w:r>
            <w:r w:rsidR="009D37C9">
              <w:t xml:space="preserve">ester dan </w:t>
            </w:r>
            <w:proofErr w:type="spellStart"/>
            <w:r>
              <w:t>a</w:t>
            </w:r>
            <w:r w:rsidR="009D37C9">
              <w:t>nalis</w:t>
            </w:r>
            <w:proofErr w:type="spellEnd"/>
            <w:r w:rsidR="009D37C9">
              <w:t xml:space="preserve"> </w:t>
            </w:r>
            <w:proofErr w:type="spellStart"/>
            <w:r w:rsidR="009D37C9">
              <w:t>kebutuhan</w:t>
            </w:r>
            <w:proofErr w:type="spellEnd"/>
            <w:r w:rsidR="009D37C9">
              <w:t xml:space="preserve"> SIMS </w:t>
            </w:r>
            <w:proofErr w:type="gramStart"/>
            <w:r w:rsidR="009D37C9">
              <w:t xml:space="preserve">( </w:t>
            </w:r>
            <w:proofErr w:type="spellStart"/>
            <w:r w:rsidR="009D37C9">
              <w:t>Sistem</w:t>
            </w:r>
            <w:proofErr w:type="spellEnd"/>
            <w:proofErr w:type="gramEnd"/>
            <w:r w:rsidR="009D37C9">
              <w:t xml:space="preserve"> </w:t>
            </w:r>
            <w:proofErr w:type="spellStart"/>
            <w:r w:rsidR="009D37C9">
              <w:t>Informasi</w:t>
            </w:r>
            <w:proofErr w:type="spellEnd"/>
            <w:r w:rsidR="009D37C9">
              <w:t xml:space="preserve"> </w:t>
            </w:r>
            <w:proofErr w:type="spellStart"/>
            <w:r w:rsidR="009D37C9">
              <w:t>Manajemen</w:t>
            </w:r>
            <w:proofErr w:type="spellEnd"/>
            <w:r w:rsidR="009D37C9">
              <w:t xml:space="preserve"> </w:t>
            </w:r>
            <w:proofErr w:type="spellStart"/>
            <w:r w:rsidR="009D37C9">
              <w:t>Sekolah</w:t>
            </w:r>
            <w:proofErr w:type="spellEnd"/>
            <w:r w:rsidR="009D37C9">
              <w:t xml:space="preserve"> ).</w:t>
            </w:r>
          </w:p>
          <w:p w14:paraId="3C0238BA" w14:textId="1A38003F" w:rsidR="00FD7BCE" w:rsidRDefault="00FD7BCE" w:rsidP="009D37C9"/>
          <w:p w14:paraId="297015B8" w14:textId="02D410E1" w:rsidR="00FD7BCE" w:rsidRDefault="00FD7BCE" w:rsidP="00FD7BCE">
            <w:pPr>
              <w:pStyle w:val="Heading4"/>
            </w:pPr>
            <w:r>
              <w:t>Freelance</w:t>
            </w:r>
          </w:p>
          <w:p w14:paraId="4BFDEF1D" w14:textId="6C138564" w:rsidR="00FD7BCE" w:rsidRDefault="00FD7BCE" w:rsidP="00FD7BCE">
            <w:pPr>
              <w:pStyle w:val="Heading4"/>
            </w:pPr>
            <w:r>
              <w:t xml:space="preserve">PT. </w:t>
            </w:r>
            <w:proofErr w:type="spellStart"/>
            <w:r>
              <w:t>Rexa</w:t>
            </w:r>
            <w:proofErr w:type="spellEnd"/>
            <w:r>
              <w:t xml:space="preserve"> </w:t>
            </w:r>
            <w:proofErr w:type="spellStart"/>
            <w:r>
              <w:t>Cipta</w:t>
            </w:r>
            <w:proofErr w:type="spellEnd"/>
            <w:r>
              <w:t xml:space="preserve"> </w:t>
            </w:r>
            <w:proofErr w:type="spellStart"/>
            <w:r>
              <w:t>Mandiri</w:t>
            </w:r>
            <w:proofErr w:type="spellEnd"/>
          </w:p>
          <w:p w14:paraId="43F14450" w14:textId="1D96747E" w:rsidR="00FD7BCE" w:rsidRDefault="00FD7BCE" w:rsidP="00FD7BCE">
            <w:proofErr w:type="spellStart"/>
            <w:r>
              <w:t>Maret</w:t>
            </w:r>
            <w:proofErr w:type="spellEnd"/>
            <w:r>
              <w:t xml:space="preserve"> 2019 – April 2019</w:t>
            </w:r>
          </w:p>
          <w:p w14:paraId="0F3FA621" w14:textId="4DEB4501" w:rsidR="00FD7BCE" w:rsidRPr="009D37C9" w:rsidRDefault="00FD7BCE" w:rsidP="009D37C9">
            <w:proofErr w:type="spellStart"/>
            <w:r>
              <w:t>Pembuatan</w:t>
            </w:r>
            <w:proofErr w:type="spellEnd"/>
            <w:r>
              <w:t xml:space="preserve"> Website Profile Perusahaan.</w:t>
            </w:r>
          </w:p>
          <w:p w14:paraId="2F096CDF" w14:textId="0057AEE7" w:rsidR="000041C4" w:rsidRDefault="00F4365E" w:rsidP="000041C4">
            <w:pPr>
              <w:pStyle w:val="Heading2"/>
            </w:pPr>
            <w:r>
              <w:t>PENDIDIKAN</w:t>
            </w:r>
          </w:p>
          <w:p w14:paraId="3BD6D574" w14:textId="3A98AAAD" w:rsidR="00F46EBF" w:rsidRDefault="00F46EBF" w:rsidP="00F46EBF">
            <w:pPr>
              <w:pStyle w:val="Heading4"/>
            </w:pPr>
            <w:r>
              <w:t>SMA N 4 TEGAL</w:t>
            </w:r>
          </w:p>
          <w:p w14:paraId="0DD87DE7" w14:textId="40A19140" w:rsidR="00F46EBF" w:rsidRPr="00F46EBF" w:rsidRDefault="00F46EBF" w:rsidP="00F46EBF">
            <w:r>
              <w:t>MIPA</w:t>
            </w:r>
          </w:p>
          <w:p w14:paraId="72D8869F" w14:textId="77777777" w:rsidR="00F46EBF" w:rsidRPr="00F46EBF" w:rsidRDefault="00F46EBF" w:rsidP="00F46EBF"/>
          <w:p w14:paraId="4E0E15B2" w14:textId="4474470F" w:rsidR="000041C4" w:rsidRPr="00B359E4" w:rsidRDefault="00FD7BCE" w:rsidP="00F46EBF">
            <w:pPr>
              <w:pStyle w:val="Heading4"/>
            </w:pPr>
            <w:r>
              <w:t>POLITEKNIK HARAPAN BERSAMA TEGAL</w:t>
            </w:r>
          </w:p>
          <w:p w14:paraId="3375E8EE" w14:textId="557813EC" w:rsidR="000041C4" w:rsidRDefault="00FD7BCE" w:rsidP="000041C4">
            <w:r>
              <w:t xml:space="preserve">D4 Teknik </w:t>
            </w:r>
            <w:proofErr w:type="spellStart"/>
            <w:r>
              <w:t>Informatika</w:t>
            </w:r>
            <w:proofErr w:type="spellEnd"/>
          </w:p>
          <w:p w14:paraId="4D75AFD4" w14:textId="0518FE7F" w:rsidR="00036450" w:rsidRDefault="00F4365E" w:rsidP="00036450">
            <w:pPr>
              <w:pStyle w:val="Heading2"/>
            </w:pPr>
            <w:r>
              <w:t>SKILL</w:t>
            </w:r>
          </w:p>
          <w:p w14:paraId="2F9FA9FD" w14:textId="77777777" w:rsidR="00FD7BCE" w:rsidRPr="00FD7BCE" w:rsidRDefault="00FD7BCE" w:rsidP="00FD7BCE">
            <w:pPr>
              <w:pStyle w:val="ListBullet"/>
              <w:jc w:val="both"/>
              <w:rPr>
                <w:color w:val="FFFFFF" w:themeColor="background1"/>
              </w:rPr>
            </w:pPr>
            <w:r>
              <w:rPr>
                <w:sz w:val="16"/>
                <w:szCs w:val="16"/>
              </w:rPr>
              <w:t>PHP</w:t>
            </w:r>
          </w:p>
          <w:p w14:paraId="0B146CD9" w14:textId="77777777" w:rsidR="00FD7BCE" w:rsidRPr="00FD7BCE" w:rsidRDefault="00FD7BCE" w:rsidP="00FD7BCE">
            <w:pPr>
              <w:pStyle w:val="ListBullet"/>
              <w:jc w:val="both"/>
              <w:rPr>
                <w:color w:val="FFFFFF" w:themeColor="background1"/>
              </w:rPr>
            </w:pPr>
            <w:proofErr w:type="spellStart"/>
            <w:r>
              <w:rPr>
                <w:sz w:val="16"/>
                <w:szCs w:val="16"/>
              </w:rPr>
              <w:t>Javascript</w:t>
            </w:r>
            <w:proofErr w:type="spellEnd"/>
          </w:p>
          <w:p w14:paraId="7D70D7DF" w14:textId="77777777" w:rsidR="00FD7BCE" w:rsidRPr="00FD7BCE" w:rsidRDefault="00FD7BCE" w:rsidP="00FD7BCE">
            <w:pPr>
              <w:pStyle w:val="ListBullet"/>
              <w:jc w:val="both"/>
              <w:rPr>
                <w:color w:val="FFFFFF" w:themeColor="background1"/>
              </w:rPr>
            </w:pPr>
            <w:r>
              <w:rPr>
                <w:sz w:val="16"/>
                <w:szCs w:val="16"/>
              </w:rPr>
              <w:t>Java</w:t>
            </w:r>
          </w:p>
          <w:p w14:paraId="5BF2EDB5" w14:textId="77777777" w:rsidR="00FD7BCE" w:rsidRPr="00B63BA5" w:rsidRDefault="00B63BA5" w:rsidP="00FD7BCE">
            <w:pPr>
              <w:pStyle w:val="ListBullet"/>
              <w:jc w:val="both"/>
              <w:rPr>
                <w:color w:val="FFFFFF" w:themeColor="background1"/>
              </w:rPr>
            </w:pPr>
            <w:proofErr w:type="spellStart"/>
            <w:r>
              <w:rPr>
                <w:sz w:val="16"/>
                <w:szCs w:val="16"/>
              </w:rPr>
              <w:t>Codeigniter</w:t>
            </w:r>
            <w:proofErr w:type="spellEnd"/>
          </w:p>
          <w:p w14:paraId="2F9CE87C" w14:textId="77777777" w:rsidR="00B63BA5" w:rsidRPr="00B63BA5" w:rsidRDefault="00B63BA5" w:rsidP="00FD7BCE">
            <w:pPr>
              <w:pStyle w:val="ListBullet"/>
              <w:jc w:val="both"/>
              <w:rPr>
                <w:color w:val="FFFFFF" w:themeColor="background1"/>
              </w:rPr>
            </w:pPr>
            <w:r>
              <w:rPr>
                <w:sz w:val="16"/>
                <w:szCs w:val="16"/>
              </w:rPr>
              <w:t>Flutter</w:t>
            </w:r>
          </w:p>
          <w:p w14:paraId="706DF9B5" w14:textId="77777777" w:rsidR="00B63BA5" w:rsidRPr="00B63BA5" w:rsidRDefault="00B63BA5" w:rsidP="00FD7BCE">
            <w:pPr>
              <w:pStyle w:val="ListBullet"/>
              <w:jc w:val="both"/>
              <w:rPr>
                <w:color w:val="FFFFFF" w:themeColor="background1"/>
              </w:rPr>
            </w:pPr>
            <w:r>
              <w:rPr>
                <w:sz w:val="16"/>
                <w:szCs w:val="16"/>
              </w:rPr>
              <w:t>Android Studio</w:t>
            </w:r>
          </w:p>
          <w:p w14:paraId="2AD03347" w14:textId="77777777" w:rsidR="00B63BA5" w:rsidRPr="00B63BA5" w:rsidRDefault="00B63BA5" w:rsidP="00FD7BCE">
            <w:pPr>
              <w:pStyle w:val="ListBullet"/>
              <w:jc w:val="both"/>
              <w:rPr>
                <w:color w:val="FFFFFF" w:themeColor="background1"/>
              </w:rPr>
            </w:pPr>
            <w:r>
              <w:rPr>
                <w:sz w:val="16"/>
                <w:szCs w:val="16"/>
              </w:rPr>
              <w:t>Laravel</w:t>
            </w:r>
          </w:p>
          <w:p w14:paraId="38057D35" w14:textId="77777777" w:rsidR="00265562" w:rsidRPr="00265562" w:rsidRDefault="00265562" w:rsidP="00265562">
            <w:pPr>
              <w:pStyle w:val="ListBullet"/>
              <w:jc w:val="both"/>
              <w:rPr>
                <w:color w:val="FFFFFF" w:themeColor="background1"/>
              </w:rPr>
            </w:pPr>
            <w:r>
              <w:rPr>
                <w:sz w:val="16"/>
                <w:szCs w:val="16"/>
              </w:rPr>
              <w:t>MySQL</w:t>
            </w:r>
          </w:p>
          <w:p w14:paraId="3CAD6DE1" w14:textId="40506C96" w:rsidR="00265562" w:rsidRPr="00265562" w:rsidRDefault="00265562" w:rsidP="00265562">
            <w:pPr>
              <w:pStyle w:val="ListBullet"/>
              <w:jc w:val="both"/>
              <w:rPr>
                <w:color w:val="FFFFFF" w:themeColor="background1"/>
              </w:rPr>
            </w:pPr>
            <w:r>
              <w:rPr>
                <w:sz w:val="16"/>
                <w:szCs w:val="16"/>
              </w:rPr>
              <w:t>Git</w:t>
            </w:r>
          </w:p>
        </w:tc>
      </w:tr>
    </w:tbl>
    <w:p w14:paraId="63C751FD" w14:textId="77777777" w:rsidR="0043117B" w:rsidRDefault="0071552B" w:rsidP="000C45FF">
      <w:pPr>
        <w:tabs>
          <w:tab w:val="left" w:pos="990"/>
        </w:tabs>
      </w:pPr>
    </w:p>
    <w:sectPr w:rsidR="0043117B" w:rsidSect="00FD7BCE">
      <w:headerReference w:type="default" r:id="rId13"/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81990B" w14:textId="77777777" w:rsidR="0071552B" w:rsidRDefault="0071552B" w:rsidP="000C45FF">
      <w:r>
        <w:separator/>
      </w:r>
    </w:p>
  </w:endnote>
  <w:endnote w:type="continuationSeparator" w:id="0">
    <w:p w14:paraId="23AE7935" w14:textId="77777777" w:rsidR="0071552B" w:rsidRDefault="0071552B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D3C721" w14:textId="77777777" w:rsidR="0071552B" w:rsidRDefault="0071552B" w:rsidP="000C45FF">
      <w:r>
        <w:separator/>
      </w:r>
    </w:p>
  </w:footnote>
  <w:footnote w:type="continuationSeparator" w:id="0">
    <w:p w14:paraId="19EF4C19" w14:textId="77777777" w:rsidR="0071552B" w:rsidRDefault="0071552B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E7A2D4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5EA873F5" wp14:editId="7F756ADF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FD4007"/>
    <w:multiLevelType w:val="multilevel"/>
    <w:tmpl w:val="9148F2AC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  <w:color w:val="94B6D2" w:themeColor="accent1"/>
        <w:sz w:val="24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94B6D2" w:themeColor="accent1"/>
        <w:sz w:val="24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color w:val="94B6D2" w:themeColor="accent1"/>
        <w:sz w:val="24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65E"/>
    <w:rsid w:val="000041C4"/>
    <w:rsid w:val="00032BFA"/>
    <w:rsid w:val="00036450"/>
    <w:rsid w:val="00094499"/>
    <w:rsid w:val="00096D1F"/>
    <w:rsid w:val="000C45FF"/>
    <w:rsid w:val="000E3FD1"/>
    <w:rsid w:val="00112054"/>
    <w:rsid w:val="001525E1"/>
    <w:rsid w:val="00180329"/>
    <w:rsid w:val="0019001F"/>
    <w:rsid w:val="001A74A5"/>
    <w:rsid w:val="001B2ABD"/>
    <w:rsid w:val="001E0391"/>
    <w:rsid w:val="001E1759"/>
    <w:rsid w:val="001F1ECC"/>
    <w:rsid w:val="002400EB"/>
    <w:rsid w:val="0024143F"/>
    <w:rsid w:val="00256CF7"/>
    <w:rsid w:val="00260FE3"/>
    <w:rsid w:val="00265562"/>
    <w:rsid w:val="00281FD5"/>
    <w:rsid w:val="0030481B"/>
    <w:rsid w:val="003156FC"/>
    <w:rsid w:val="003254B5"/>
    <w:rsid w:val="0037121F"/>
    <w:rsid w:val="00385167"/>
    <w:rsid w:val="003A6B7D"/>
    <w:rsid w:val="003B06CA"/>
    <w:rsid w:val="004071FC"/>
    <w:rsid w:val="00423AF9"/>
    <w:rsid w:val="00445947"/>
    <w:rsid w:val="004813B3"/>
    <w:rsid w:val="00496591"/>
    <w:rsid w:val="004C63E4"/>
    <w:rsid w:val="004D3011"/>
    <w:rsid w:val="005262AC"/>
    <w:rsid w:val="005E39D5"/>
    <w:rsid w:val="00600670"/>
    <w:rsid w:val="00616E38"/>
    <w:rsid w:val="0062123A"/>
    <w:rsid w:val="00646E75"/>
    <w:rsid w:val="006771D0"/>
    <w:rsid w:val="006C1D9D"/>
    <w:rsid w:val="0071552B"/>
    <w:rsid w:val="00715FCB"/>
    <w:rsid w:val="00743101"/>
    <w:rsid w:val="00753486"/>
    <w:rsid w:val="007775E1"/>
    <w:rsid w:val="007867A0"/>
    <w:rsid w:val="007927F5"/>
    <w:rsid w:val="00802CA0"/>
    <w:rsid w:val="009260CD"/>
    <w:rsid w:val="00952C25"/>
    <w:rsid w:val="009B539F"/>
    <w:rsid w:val="009D37C9"/>
    <w:rsid w:val="00A2118D"/>
    <w:rsid w:val="00A40869"/>
    <w:rsid w:val="00AD76E2"/>
    <w:rsid w:val="00B20152"/>
    <w:rsid w:val="00B359E4"/>
    <w:rsid w:val="00B57D98"/>
    <w:rsid w:val="00B63BA5"/>
    <w:rsid w:val="00B70850"/>
    <w:rsid w:val="00C039FE"/>
    <w:rsid w:val="00C066B6"/>
    <w:rsid w:val="00C37BA1"/>
    <w:rsid w:val="00C4674C"/>
    <w:rsid w:val="00C506CF"/>
    <w:rsid w:val="00C547D5"/>
    <w:rsid w:val="00C72662"/>
    <w:rsid w:val="00C72BED"/>
    <w:rsid w:val="00C80811"/>
    <w:rsid w:val="00C9578B"/>
    <w:rsid w:val="00CB0055"/>
    <w:rsid w:val="00D2522B"/>
    <w:rsid w:val="00D422DE"/>
    <w:rsid w:val="00D5459D"/>
    <w:rsid w:val="00DA1F4D"/>
    <w:rsid w:val="00DD172A"/>
    <w:rsid w:val="00E25A26"/>
    <w:rsid w:val="00E4381A"/>
    <w:rsid w:val="00E55D74"/>
    <w:rsid w:val="00F05EDE"/>
    <w:rsid w:val="00F364A3"/>
    <w:rsid w:val="00F4365E"/>
    <w:rsid w:val="00F46EBF"/>
    <w:rsid w:val="00F60274"/>
    <w:rsid w:val="00F77FB9"/>
    <w:rsid w:val="00FB068F"/>
    <w:rsid w:val="00FD7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D60DB2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iPriority="1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2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D5459D"/>
    <w:rPr>
      <w:rFonts w:asciiTheme="majorHAnsi" w:eastAsiaTheme="majorEastAsia" w:hAnsiTheme="majorHAnsi" w:cstheme="majorBidi"/>
      <w:b/>
      <w:caps/>
      <w:color w:val="548AB7" w:themeColor="accent1" w:themeShade="BF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paragraph" w:styleId="ListBullet">
    <w:name w:val="List Bullet"/>
    <w:basedOn w:val="Normal"/>
    <w:uiPriority w:val="11"/>
    <w:qFormat/>
    <w:rsid w:val="006C1D9D"/>
    <w:pPr>
      <w:numPr>
        <w:numId w:val="1"/>
      </w:numPr>
      <w:ind w:left="420"/>
    </w:pPr>
    <w:rPr>
      <w:rFonts w:eastAsiaTheme="minorHAnsi"/>
      <w:color w:val="595959" w:themeColor="text1" w:themeTint="A6"/>
      <w:sz w:val="22"/>
      <w:lang w:eastAsia="en-US"/>
    </w:rPr>
  </w:style>
  <w:style w:type="paragraph" w:styleId="NoSpacing">
    <w:name w:val="No Spacing"/>
    <w:uiPriority w:val="1"/>
    <w:qFormat/>
    <w:rsid w:val="000041C4"/>
    <w:rPr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mailto:ardlifirman17@gmail.com" TargetMode="Externa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linkedin.com/in/ardli-firman-m/" TargetMode="External"/><Relationship Id="rId5" Type="http://schemas.openxmlformats.org/officeDocument/2006/relationships/styles" Target="style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rdli\AppData\Roaming\Microsoft\Templates\Hospitality%20management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4CD3C31B63B42B980F5EF0868B3ED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A4F82E6-BC82-4F70-B655-C9B71C74B4C2}"/>
      </w:docPartPr>
      <w:docPartBody>
        <w:p w:rsidR="0005229E" w:rsidRDefault="009166F4">
          <w:pPr>
            <w:pStyle w:val="D4CD3C31B63B42B980F5EF0868B3ED53"/>
          </w:pPr>
          <w:r w:rsidRPr="004D3011">
            <w:t>EMAIL: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6F4"/>
    <w:rsid w:val="0005229E"/>
    <w:rsid w:val="006B1E4E"/>
    <w:rsid w:val="00916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C597EA0B8F34E7AB860A908F3C4EF01">
    <w:name w:val="4C597EA0B8F34E7AB860A908F3C4EF01"/>
  </w:style>
  <w:style w:type="paragraph" w:customStyle="1" w:styleId="99E786EFFC2D4395860B45A045D07B28">
    <w:name w:val="99E786EFFC2D4395860B45A045D07B28"/>
  </w:style>
  <w:style w:type="paragraph" w:customStyle="1" w:styleId="C055CB4D5844432AB65480E4539268B4">
    <w:name w:val="C055CB4D5844432AB65480E4539268B4"/>
  </w:style>
  <w:style w:type="paragraph" w:customStyle="1" w:styleId="D4CD3C31B63B42B980F5EF0868B3ED53">
    <w:name w:val="D4CD3C31B63B42B980F5EF0868B3ED53"/>
  </w:style>
  <w:style w:type="paragraph" w:customStyle="1" w:styleId="72F89CEBE1DB47A3B6C4CFACFB8E71B3">
    <w:name w:val="72F89CEBE1DB47A3B6C4CFACFB8E71B3"/>
  </w:style>
  <w:style w:type="paragraph" w:customStyle="1" w:styleId="4458256400E749449F085895090164E7">
    <w:name w:val="4458256400E749449F085895090164E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7e3f163ba23981de9af4e94a4fc3c170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77303e74caa42b09a8f0afd28694942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57A970D-2C6E-4A2B-99A4-9AD6320AEE66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4308CA73-F9EA-41E6-BB4B-20FAACCD49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5EF3759-52C9-494D-810E-B2DD79D25AE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Hospitality management resume.dotx</Template>
  <TotalTime>0</TotalTime>
  <Pages>1</Pages>
  <Words>194</Words>
  <Characters>1110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2022-11-04T07:09:00Z</dcterms:created>
  <dcterms:modified xsi:type="dcterms:W3CDTF">2022-11-10T06:27:00Z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